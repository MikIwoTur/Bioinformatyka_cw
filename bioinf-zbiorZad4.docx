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B10DD" w:rsidRDefault="00A2226C" w:rsidP="00A2226C">
      <w:pPr>
        <w:pStyle w:val="Bezodstpw"/>
      </w:pPr>
      <w:r>
        <w:t>Zad 1</w:t>
      </w:r>
    </w:p>
    <w:p w:rsidR="00A2226C" w:rsidRDefault="00A2226C" w:rsidP="00A2226C">
      <w:r>
        <w:t xml:space="preserve">Poprawki </w:t>
      </w:r>
      <w:proofErr w:type="spellStart"/>
      <w:r>
        <w:t>Bonferroniego</w:t>
      </w:r>
      <w:proofErr w:type="spellEnd"/>
      <w:r>
        <w:t xml:space="preserve"> służą do niwelowania błędu wyników fałszywie pozytywnych. Przez co tym samym zmniejsza się ilość wyników fałszywie pozytywnych, aby zwiększyć wiarygodność. W efekcie może to doprowadzić do wzrostu wyników fałszywie ujemnych. </w:t>
      </w:r>
    </w:p>
    <w:p w:rsidR="00A2226C" w:rsidRDefault="00A2226C" w:rsidP="00A2226C">
      <w:pPr>
        <w:pStyle w:val="Bezodstpw"/>
      </w:pPr>
      <w:r>
        <w:t>Zad 2</w:t>
      </w:r>
    </w:p>
    <w:p w:rsidR="00A2226C" w:rsidRDefault="00A2226C" w:rsidP="00A2226C">
      <w:r>
        <w:t xml:space="preserve">Podczas eksperymentu doszło do znacznej ekspresji tylko niektórych genów. Z tego też powodu zakłada się, że doszło do ogólnej normalizacji wszystkich próbek, aby móc je ze sobą porównać. </w:t>
      </w:r>
    </w:p>
    <w:p w:rsidR="0017221A" w:rsidRDefault="0017221A" w:rsidP="00A2226C">
      <w:r>
        <w:t xml:space="preserve">Uważam, że w tym konkretnym przypadku (ekspresja genów) wyznaczanie średniej dla próbek nie jest dobrym rozwiązaniem. ekspresja tych genów może odpowiadać za np. wyznaczanie markerów nowotworowych. Uśrednianie ich może zaślepić istotne zmiany w komórkach. </w:t>
      </w:r>
    </w:p>
    <w:p w:rsidR="0017221A" w:rsidRDefault="0017221A" w:rsidP="0017221A">
      <w:pPr>
        <w:pStyle w:val="Bezodstpw"/>
      </w:pPr>
      <w:r>
        <w:t>Zad 3</w:t>
      </w:r>
    </w:p>
    <w:p w:rsidR="0017221A" w:rsidRDefault="000B69DC" w:rsidP="0017221A">
      <w:r>
        <w:t xml:space="preserve">Względem czasu można wnioskować, że ekspresja genu 1 rośnie a genu 2 spada. </w:t>
      </w:r>
      <w:r w:rsidRPr="000B69DC">
        <w:t>W</w:t>
      </w:r>
      <w:r w:rsidR="00770A4C">
        <w:t>yniki udowodniły, że wykres jest malejący.</w:t>
      </w:r>
    </w:p>
    <w:p w:rsidR="000B69DC" w:rsidRDefault="000D6B42" w:rsidP="000B69DC">
      <w:pPr>
        <w:ind w:firstLine="0"/>
      </w:pPr>
      <w:r>
        <w:rPr>
          <w:noProof/>
        </w:rPr>
        <w:drawing>
          <wp:inline distT="0" distB="0" distL="0" distR="0">
            <wp:extent cx="2660362" cy="1932972"/>
            <wp:effectExtent l="0" t="0" r="0" b="0"/>
            <wp:docPr id="17115134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13427" name="Obraz 17115134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25" cy="19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42" w:rsidRDefault="000D6B42" w:rsidP="000B69DC">
      <w:pPr>
        <w:ind w:firstLine="0"/>
      </w:pPr>
      <w:r>
        <w:rPr>
          <w:noProof/>
        </w:rPr>
        <w:drawing>
          <wp:inline distT="0" distB="0" distL="0" distR="0">
            <wp:extent cx="4291779" cy="1736203"/>
            <wp:effectExtent l="0" t="0" r="1270" b="3810"/>
            <wp:docPr id="199937455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74558" name="Obraz 19993745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353" cy="175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9DC" w:rsidRDefault="000B69DC" w:rsidP="000B69DC">
      <w:pPr>
        <w:pStyle w:val="Bezodstpw"/>
      </w:pPr>
    </w:p>
    <w:p w:rsidR="000B69DC" w:rsidRDefault="000B69DC" w:rsidP="000B69DC">
      <w:pPr>
        <w:pStyle w:val="Bezodstpw"/>
      </w:pPr>
      <w:r>
        <w:lastRenderedPageBreak/>
        <w:t>Zad 4</w:t>
      </w:r>
    </w:p>
    <w:p w:rsidR="000B69DC" w:rsidRDefault="000B69DC" w:rsidP="000B69DC">
      <w:r>
        <w:t xml:space="preserve">GATA3 jest połączony z </w:t>
      </w:r>
      <w:r w:rsidR="00BD11F1">
        <w:t>EGFR</w:t>
      </w:r>
    </w:p>
    <w:p w:rsidR="00BD11F1" w:rsidRDefault="00BD11F1" w:rsidP="000B69DC">
      <w:r>
        <w:t>XBP1 jest połączony z GATA3</w:t>
      </w:r>
    </w:p>
    <w:p w:rsidR="00BD11F1" w:rsidRDefault="00BD11F1" w:rsidP="000B69DC">
      <w:r>
        <w:t>Największe znaczenie ma interakcje genetyczne.</w:t>
      </w:r>
    </w:p>
    <w:p w:rsidR="00BD11F1" w:rsidRDefault="00BD11F1" w:rsidP="00BD11F1">
      <w:pPr>
        <w:pStyle w:val="Bezodstpw"/>
      </w:pPr>
      <w:r>
        <w:t>Zad 5</w:t>
      </w:r>
    </w:p>
    <w:p w:rsidR="00BD11F1" w:rsidRDefault="00BD11F1" w:rsidP="00BD11F1">
      <w:r>
        <w:t>Badanie dotyczy choroby Alzhaimera w różnych stadiach zaawansowania. Podczas badania podjęto się profilowania ekspresji hipokampów mózgu 22 pacjentów.</w:t>
      </w:r>
    </w:p>
    <w:p w:rsidR="00BD11F1" w:rsidRDefault="0041384A" w:rsidP="00BD11F1">
      <w:r>
        <w:t>Próbek było 31 i podzielono je na 4 grupy.</w:t>
      </w:r>
    </w:p>
    <w:p w:rsidR="0041384A" w:rsidRDefault="0041384A" w:rsidP="00BD11F1">
      <w:r>
        <w:t>grupy były podzielone ze względu na zaawansowanie choroby: kontrolna, początkowa, umiarkowana, ciężka.</w:t>
      </w:r>
    </w:p>
    <w:p w:rsidR="0041384A" w:rsidRDefault="0080752E" w:rsidP="00BD11F1">
      <w:pPr>
        <w:rPr>
          <w:b/>
          <w:bCs/>
        </w:rPr>
      </w:pPr>
      <w:r w:rsidRPr="0080752E">
        <w:rPr>
          <w:b/>
          <w:bCs/>
        </w:rPr>
        <w:t>SPARC</w:t>
      </w:r>
    </w:p>
    <w:p w:rsidR="0080752E" w:rsidRDefault="0080752E" w:rsidP="00BD11F1">
      <w:r w:rsidRPr="0080752E">
        <w:t>Gen ten koduje białko związane z macierzą kwasową bogate w cysteinę. Kodowane białko jest niezbędne do zwapnienia kolagenu w kości, ale bierze także udział w syntezie macierzy zewnątrzkomórkowej i promowaniu zmian w kształcie komórek.</w:t>
      </w:r>
      <w:r>
        <w:t xml:space="preserve"> Jego ekspresja zwiększa się w stadiach zaawansowanych. </w:t>
      </w:r>
    </w:p>
    <w:p w:rsidR="0080752E" w:rsidRPr="0080752E" w:rsidRDefault="0080752E" w:rsidP="00BD11F1">
      <w:pPr>
        <w:rPr>
          <w:b/>
          <w:bCs/>
        </w:rPr>
      </w:pPr>
      <w:r w:rsidRPr="0080752E">
        <w:rPr>
          <w:b/>
          <w:bCs/>
        </w:rPr>
        <w:t>VSNL1</w:t>
      </w:r>
    </w:p>
    <w:p w:rsidR="0080752E" w:rsidRDefault="0080752E" w:rsidP="00BD11F1">
      <w:r w:rsidRPr="0080752E">
        <w:t xml:space="preserve">Gen ten należy do podrodziny </w:t>
      </w:r>
      <w:proofErr w:type="spellStart"/>
      <w:r w:rsidRPr="0080752E">
        <w:t>wisininy</w:t>
      </w:r>
      <w:proofErr w:type="spellEnd"/>
      <w:r w:rsidRPr="0080752E">
        <w:t>/</w:t>
      </w:r>
      <w:proofErr w:type="spellStart"/>
      <w:r w:rsidRPr="0080752E">
        <w:t>regeneryny</w:t>
      </w:r>
      <w:proofErr w:type="spellEnd"/>
      <w:r w:rsidRPr="0080752E">
        <w:t xml:space="preserve"> neuronalnych białek sensorycznych wapnia. </w:t>
      </w:r>
      <w:r>
        <w:t>Tendencja ekspresji jest wysoka na początki a wraz ze stanem zaawansowania spada.</w:t>
      </w:r>
    </w:p>
    <w:p w:rsidR="0080752E" w:rsidRPr="0080752E" w:rsidRDefault="0080752E" w:rsidP="00BD11F1">
      <w:pPr>
        <w:rPr>
          <w:b/>
          <w:bCs/>
        </w:rPr>
      </w:pPr>
      <w:r w:rsidRPr="0080752E">
        <w:rPr>
          <w:b/>
          <w:bCs/>
        </w:rPr>
        <w:t>COL5A2</w:t>
      </w:r>
    </w:p>
    <w:p w:rsidR="0080752E" w:rsidRDefault="0080752E" w:rsidP="00BD11F1">
      <w:r w:rsidRPr="0080752E">
        <w:t>Gen ten koduje łańcuch alfa jednego z kolagenów włóknistych występujących w niewielkiej liczbie.</w:t>
      </w:r>
      <w:r>
        <w:t xml:space="preserve"> Tendencja ekspresji podobna do VSNL1</w:t>
      </w:r>
      <w:r w:rsidR="002F3427">
        <w:t>.</w:t>
      </w:r>
    </w:p>
    <w:p w:rsidR="002F3427" w:rsidRDefault="002F3427" w:rsidP="00BD11F1"/>
    <w:p w:rsidR="002F3427" w:rsidRDefault="002F3427" w:rsidP="00BD11F1">
      <w:proofErr w:type="spellStart"/>
      <w:r w:rsidRPr="002F3427">
        <w:t>Househeeping</w:t>
      </w:r>
      <w:proofErr w:type="spellEnd"/>
      <w:r w:rsidRPr="002F3427">
        <w:t xml:space="preserve"> </w:t>
      </w:r>
      <w:proofErr w:type="spellStart"/>
      <w:r w:rsidRPr="002F3427">
        <w:t>genes</w:t>
      </w:r>
      <w:proofErr w:type="spellEnd"/>
      <w:r w:rsidRPr="002F3427">
        <w:t xml:space="preserve"> to geny metabolizmu podstawowego, bez </w:t>
      </w:r>
      <w:r>
        <w:t xml:space="preserve">których komórka nie jest w stanie funkcjonować, są aktywne we wszystkich typach komórek. </w:t>
      </w:r>
      <w:r w:rsidRPr="002F3427">
        <w:t xml:space="preserve">Te geny są często stosowane jako odniesienie w badaniach ekspresji genów, ponieważ ich ekspresja jest stabilna i występuje we wszystkich komórkach </w:t>
      </w:r>
      <w:r w:rsidRPr="002F3427">
        <w:lastRenderedPageBreak/>
        <w:t>w podobnym stopniu.</w:t>
      </w:r>
      <w:r>
        <w:t xml:space="preserve"> Co ma na celu normalizacje ekspresji innych genów w eksperymentach, ich ekspresja powinna być względnie stała. </w:t>
      </w:r>
    </w:p>
    <w:p w:rsidR="002F3427" w:rsidRDefault="002F3427" w:rsidP="00BD11F1">
      <w:pPr>
        <w:rPr>
          <w:b/>
          <w:bCs/>
        </w:rPr>
      </w:pPr>
      <w:r w:rsidRPr="002F3427">
        <w:rPr>
          <w:b/>
          <w:bCs/>
        </w:rPr>
        <w:t>GAPDH</w:t>
      </w:r>
    </w:p>
    <w:p w:rsidR="002F3427" w:rsidRDefault="002F3427" w:rsidP="002F3427">
      <w:pPr>
        <w:ind w:left="0" w:firstLine="0"/>
      </w:pPr>
      <w:r>
        <w:rPr>
          <w:noProof/>
        </w:rPr>
        <w:drawing>
          <wp:inline distT="0" distB="0" distL="0" distR="0">
            <wp:extent cx="5760720" cy="2217420"/>
            <wp:effectExtent l="0" t="0" r="5080" b="5080"/>
            <wp:docPr id="46442701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27018" name="Obraz 4644270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427" w:rsidRPr="00CF78CE" w:rsidRDefault="00CF78CE" w:rsidP="00CF78CE">
      <w:pPr>
        <w:rPr>
          <w:b/>
          <w:bCs/>
        </w:rPr>
      </w:pPr>
      <w:r w:rsidRPr="00CF78CE">
        <w:rPr>
          <w:b/>
          <w:bCs/>
        </w:rPr>
        <w:t>ACTB</w:t>
      </w:r>
    </w:p>
    <w:p w:rsidR="00CF78CE" w:rsidRDefault="00CF78CE" w:rsidP="00CF78CE">
      <w:pPr>
        <w:ind w:left="0" w:firstLine="0"/>
      </w:pPr>
      <w:r>
        <w:rPr>
          <w:noProof/>
        </w:rPr>
        <w:drawing>
          <wp:inline distT="0" distB="0" distL="0" distR="0">
            <wp:extent cx="5760720" cy="2318385"/>
            <wp:effectExtent l="0" t="0" r="5080" b="5715"/>
            <wp:docPr id="479661999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61999" name="Obraz 47966199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CE" w:rsidRPr="00CF78CE" w:rsidRDefault="00CF78CE" w:rsidP="00CF78CE">
      <w:pPr>
        <w:rPr>
          <w:b/>
          <w:bCs/>
        </w:rPr>
      </w:pPr>
      <w:r w:rsidRPr="00CF78CE">
        <w:rPr>
          <w:b/>
          <w:bCs/>
        </w:rPr>
        <w:t>RPLP0</w:t>
      </w:r>
    </w:p>
    <w:p w:rsidR="00CF78CE" w:rsidRDefault="00CF78CE" w:rsidP="00CF78CE">
      <w:pPr>
        <w:ind w:left="0" w:firstLine="0"/>
      </w:pPr>
      <w:r>
        <w:rPr>
          <w:noProof/>
        </w:rPr>
        <w:drawing>
          <wp:inline distT="0" distB="0" distL="0" distR="0">
            <wp:extent cx="5760720" cy="2308225"/>
            <wp:effectExtent l="0" t="0" r="5080" b="3175"/>
            <wp:docPr id="157541271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12718" name="Obraz 15754127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CE" w:rsidRDefault="00CF78CE" w:rsidP="00CF78CE">
      <w:r>
        <w:lastRenderedPageBreak/>
        <w:t>Najważniejszą funkcją podanych genów jest funkcja predykcyjna między GJA1 a GAPDH, dodatkowo można brać pod uwagę interakcje genetyczne między większą ilością genów z tej grupy.</w:t>
      </w:r>
    </w:p>
    <w:p w:rsidR="00CF78CE" w:rsidRDefault="00CF78CE" w:rsidP="00CF78CE">
      <w:pPr>
        <w:pStyle w:val="Bezodstpw"/>
      </w:pPr>
      <w:r>
        <w:t>Zad 6</w:t>
      </w:r>
    </w:p>
    <w:p w:rsidR="00CF78CE" w:rsidRPr="002F3427" w:rsidRDefault="00CF78CE" w:rsidP="00CF78CE">
      <w:r>
        <w:t xml:space="preserve">Według mnie umieszczone </w:t>
      </w:r>
      <w:proofErr w:type="spellStart"/>
      <w:r>
        <w:t>mikromacierze</w:t>
      </w:r>
      <w:proofErr w:type="spellEnd"/>
      <w:r>
        <w:t xml:space="preserve"> zapisują ilość powstałego </w:t>
      </w:r>
      <w:proofErr w:type="spellStart"/>
      <w:r>
        <w:t>pirogronianu</w:t>
      </w:r>
      <w:proofErr w:type="spellEnd"/>
      <w:r w:rsidR="00AA2220">
        <w:t xml:space="preserve"> (ekspresja genów odpowiedzialnych za wywarzanie </w:t>
      </w:r>
      <w:proofErr w:type="spellStart"/>
      <w:r w:rsidR="00AA2220">
        <w:t>pirogronianu</w:t>
      </w:r>
      <w:proofErr w:type="spellEnd"/>
      <w:r w:rsidR="00AA2220">
        <w:t>)</w:t>
      </w:r>
      <w:r>
        <w:t xml:space="preserve">, który podczas pierwszej badanej reakcji był produktem – co sugeruje </w:t>
      </w:r>
      <w:r w:rsidR="00AA2220">
        <w:t xml:space="preserve">zwiększenie wyników pod koniec próby czasowej. Również mapa </w:t>
      </w:r>
      <w:proofErr w:type="spellStart"/>
      <w:r w:rsidR="00AA2220">
        <w:t>kochena</w:t>
      </w:r>
      <w:proofErr w:type="spellEnd"/>
      <w:r w:rsidR="00AA2220">
        <w:t xml:space="preserve"> wskazuje na ekspresje na początku kolejnej próby czasowej (na końcu pierwszej próby doszło do zwiększonej ekspresji genów odpowiedzialnych za powstawanie </w:t>
      </w:r>
      <w:proofErr w:type="spellStart"/>
      <w:r w:rsidR="00280923">
        <w:t>pirogronianu</w:t>
      </w:r>
      <w:proofErr w:type="spellEnd"/>
      <w:r w:rsidR="00AA2220">
        <w:t>)</w:t>
      </w:r>
      <w:r w:rsidR="00280923">
        <w:t xml:space="preserve">, gdzie później pod koniec próbie czasowej uwzględnionej w mapie </w:t>
      </w:r>
      <w:proofErr w:type="spellStart"/>
      <w:r w:rsidR="00280923">
        <w:t>kochena</w:t>
      </w:r>
      <w:proofErr w:type="spellEnd"/>
      <w:r w:rsidR="00280923">
        <w:t xml:space="preserve"> także zwiększa się ekspresja. </w:t>
      </w:r>
    </w:p>
    <w:sectPr w:rsidR="00CF78CE" w:rsidRPr="002F34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idot">
    <w:panose1 w:val="02000503000000020003"/>
    <w:charset w:val="B1"/>
    <w:family w:val="auto"/>
    <w:pitch w:val="variable"/>
    <w:sig w:usb0="80000867" w:usb1="00000000" w:usb2="00000000" w:usb3="00000000" w:csb0="000001FB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4DE"/>
    <w:rsid w:val="000B69DC"/>
    <w:rsid w:val="000D6B42"/>
    <w:rsid w:val="0017221A"/>
    <w:rsid w:val="001B10DD"/>
    <w:rsid w:val="00280923"/>
    <w:rsid w:val="002F3427"/>
    <w:rsid w:val="0041384A"/>
    <w:rsid w:val="00600DEF"/>
    <w:rsid w:val="00735EFF"/>
    <w:rsid w:val="00770A4C"/>
    <w:rsid w:val="0080752E"/>
    <w:rsid w:val="009F25F3"/>
    <w:rsid w:val="00A2226C"/>
    <w:rsid w:val="00AA2220"/>
    <w:rsid w:val="00AA37E6"/>
    <w:rsid w:val="00B54E90"/>
    <w:rsid w:val="00BD11F1"/>
    <w:rsid w:val="00CF78CE"/>
    <w:rsid w:val="00D254DE"/>
    <w:rsid w:val="00D63628"/>
    <w:rsid w:val="00F86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8F1050"/>
  <w15:chartTrackingRefBased/>
  <w15:docId w15:val="{89A7E1C9-A73D-234F-9382-66A29AC06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00DEF"/>
    <w:pPr>
      <w:spacing w:before="120" w:after="120" w:line="360" w:lineRule="auto"/>
      <w:ind w:left="170" w:firstLine="709"/>
    </w:pPr>
    <w:rPr>
      <w:rFonts w:ascii="Helvetica" w:hAnsi="Helvetica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600DEF"/>
    <w:pPr>
      <w:keepNext/>
      <w:keepLines/>
      <w:pBdr>
        <w:bottom w:val="single" w:sz="18" w:space="1" w:color="833C0B" w:themeColor="accent2" w:themeShade="80"/>
      </w:pBdr>
      <w:spacing w:before="240"/>
      <w:outlineLvl w:val="0"/>
    </w:pPr>
    <w:rPr>
      <w:rFonts w:ascii="Didot" w:eastAsiaTheme="majorEastAsia" w:hAnsi="Didot" w:cstheme="majorBidi"/>
      <w:color w:val="833C0B" w:themeColor="accent2" w:themeShade="80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600DEF"/>
    <w:rPr>
      <w:rFonts w:ascii="Didot" w:eastAsiaTheme="majorEastAsia" w:hAnsi="Didot" w:cstheme="majorBidi"/>
      <w:color w:val="833C0B" w:themeColor="accent2" w:themeShade="80"/>
      <w:sz w:val="32"/>
      <w:szCs w:val="32"/>
    </w:rPr>
  </w:style>
  <w:style w:type="paragraph" w:styleId="Bezodstpw">
    <w:name w:val="No Spacing"/>
    <w:uiPriority w:val="1"/>
    <w:qFormat/>
    <w:rsid w:val="00600DEF"/>
    <w:rPr>
      <w:rFonts w:ascii="Helvetica" w:hAnsi="Helvetica"/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ikolajturczyniak/Library/Group%20Containers/UBF8T346G9.Office/User%20Content.localized/Templates.localized/Notes.dotx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Notes.dotx</Template>
  <TotalTime>2</TotalTime>
  <Pages>4</Pages>
  <Words>435</Words>
  <Characters>2612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Mikołaj Turczyniak</cp:lastModifiedBy>
  <cp:revision>3</cp:revision>
  <dcterms:created xsi:type="dcterms:W3CDTF">2023-11-19T19:07:00Z</dcterms:created>
  <dcterms:modified xsi:type="dcterms:W3CDTF">2023-11-19T19:08:00Z</dcterms:modified>
</cp:coreProperties>
</file>